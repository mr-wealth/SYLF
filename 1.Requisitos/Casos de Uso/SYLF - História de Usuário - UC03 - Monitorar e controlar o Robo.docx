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/>
      </w:pPr>
      <w:r>
        <w:rPr/>
        <w:t>caso de uso: Monitorar e CONTROLAR o robô.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02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30hrs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 xml:space="preserve">Como um desenvolvedor, quero ver os estados dos componentes para observar o bom estado do robô com um todo e poder justificar o comportamento do robô em caso de falhas devido a causas de hardware. </w:t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  <w:t>Como membro da eqipe de elétrica e manutenção, quero saber quais componentes estão em boas condições de funcionamento e quais não, podendo saber também se algum componente está em prejuizo de dano para prever as necessidades de manutenção.</w:t>
      </w:r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</w:r>
    </w:p>
    <w:p>
      <w:pPr>
        <w:pStyle w:val="Normal"/>
        <w:rPr>
          <w:bCs/>
          <w:iCs/>
          <w:color w:val="auto"/>
        </w:rPr>
      </w:pPr>
      <w:bookmarkStart w:id="1" w:name="_Hlk208416196"/>
      <w:r>
        <w:rPr>
          <w:bCs/>
          <w:iCs/>
          <w:color w:val="auto"/>
          <w:lang w:val="pt-PT"/>
        </w:rPr>
        <w:t>Como um desenvolvedor, eu quero ver quais são os valores de entrada para os sensores de leitura e qual é o valor de saída da velocidade para o controle dos motores para melhor escolher valores de início adequados das variáveis de controle.</w:t>
      </w:r>
      <w:bookmarkEnd w:id="1"/>
    </w:p>
    <w:p>
      <w:pPr>
        <w:pStyle w:val="Normal"/>
        <w:rPr>
          <w:iCs/>
          <w:color w:val="auto"/>
          <w:lang w:val="pt-PT"/>
        </w:rPr>
      </w:pPr>
      <w:r>
        <w:rPr>
          <w:iCs/>
          <w:color w:val="auto"/>
          <w:lang w:val="pt-PT"/>
        </w:rPr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r>
        <w:rPr/>
        <w:t>TESTES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>
          <w:iCs/>
          <w:color w:val="auto"/>
        </w:rPr>
        <w:t>Deve ter comunicação sem fio estável e segura entre o aplicativo e o robô estabelecida</w:t>
      </w:r>
      <w:r>
        <w:rPr/>
        <w:t>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7"/>
        <w:gridCol w:w="3743"/>
        <w:gridCol w:w="2426"/>
        <w:gridCol w:w="2411"/>
      </w:tblGrid>
      <w:tr>
        <w:trPr/>
        <w:tc>
          <w:tcPr>
            <w:tcW w:w="104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4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26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1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4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Visibilizar o estado dos componentes do robô.</w:t>
            </w:r>
            <w:bookmarkStart w:id="3" w:name="_GoBack"/>
            <w:bookmarkEnd w:id="3"/>
          </w:p>
        </w:tc>
        <w:tc>
          <w:tcPr>
            <w:tcW w:w="2426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"componente": "motor_esq",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"estado": "operacional",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"temperatura_celsius": 45,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"corrente_amperes": 2.3,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pt-BR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"rpm": 1500,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 xml:space="preserve">  </w:t>
            </w: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"error_code": 0</w:t>
            </w:r>
          </w:p>
        </w:tc>
        <w:tc>
          <w:tcPr>
            <w:tcW w:w="241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Nome do Componente: Motor Esquerdo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i w:val="false"/>
                <w:iCs/>
                <w:color w:val="auto"/>
              </w:rPr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Status: Operacional (indicador verde)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i w:val="false"/>
                <w:iCs/>
                <w:color w:val="auto"/>
              </w:rPr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Temperatura: 45°C (dentro da faixa de segurança)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i w:val="false"/>
                <w:iCs/>
                <w:color w:val="auto"/>
              </w:rPr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Consumo de Corrente: 2,3A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i w:val="false"/>
                <w:iCs/>
                <w:color w:val="auto"/>
              </w:rPr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Velocidade: 1500 RPM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i w:val="false"/>
                <w:iCs/>
                <w:color w:val="auto"/>
              </w:rPr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Erro: Nenhum</w:t>
            </w:r>
          </w:p>
        </w:tc>
      </w:tr>
      <w:tr>
        <w:trPr/>
        <w:tc>
          <w:tcPr>
            <w:tcW w:w="104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</w:rPr>
            </w:pPr>
            <w:r>
              <w:rPr>
                <w:rFonts w:eastAsia="Times New Roman"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4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Ver valores de entrada dos sensores e valor de saída da velocidade para os motores.</w:t>
            </w:r>
          </w:p>
        </w:tc>
        <w:tc>
          <w:tcPr>
            <w:tcW w:w="2426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en-US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"sensor_array": "8-IR-array",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Cs/>
                <w:color w:val="auto"/>
                <w:lang w:val="en-US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"values": [0, 1, 1, 0, 0, 1, 1, 0],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 xml:space="preserve">  </w:t>
            </w:r>
            <w:r>
              <w:rPr>
                <w:rFonts w:eastAsia="Times New Roman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"timestamp": "2025-09-10T23:25:00Z"</w:t>
            </w:r>
          </w:p>
        </w:tc>
        <w:tc>
          <w:tcPr>
            <w:tcW w:w="241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  <w:lang w:val="en-US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[White] [Black] [Black] [White] [White] [Black] [Black] [White]</w:t>
              <w:br/>
              <w:br/>
              <w:t>ou</w:t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/>
                <w:color w:val="auto"/>
                <w:lang w:val="en-US"/>
              </w:rPr>
            </w:pPr>
            <w:r>
              <w:rPr>
                <w:i w:val="false"/>
                <w:iCs/>
                <w:color w:val="auto"/>
                <w:lang w:val="en-US"/>
              </w:rPr>
            </w:r>
          </w:p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 w:cs="Segoe UI Emoji" w:ascii="Segoe UI Emoji" w:hAnsi="Segoe UI Emoji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⬜⬛⬛⬜⬜⬛⬛⬜</w:t>
            </w:r>
          </w:p>
        </w:tc>
      </w:tr>
    </w:tbl>
    <w:p>
      <w:pPr>
        <w:pStyle w:val="EPP-Comentario"/>
        <w:rPr>
          <w:i w:val="false"/>
          <w:i w:val="false"/>
        </w:rPr>
      </w:pPr>
      <w:r>
        <w:rPr>
          <w:i w:val="false"/>
        </w:rPr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>
          <w:i w:val="false"/>
          <w:i w:val="false"/>
          <w:iCs/>
          <w:color w:val="auto"/>
        </w:rPr>
      </w:pPr>
      <w:r>
        <w:rPr>
          <w:i w:val="false"/>
          <w:iCs/>
          <w:color w:val="auto"/>
        </w:rPr>
        <w:t>Não no momento.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Segoe UI Emoj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trHeight w:val="255" w:hRule="atLeast"/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&lt;03&gt;-&lt;Monitorar e Controlar o robô&gt;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trHeight w:val="255" w:hRule="atLeast"/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&lt;03&gt;-&lt;Monitorar e Controlar o robô&gt;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&lt;SYLF&gt; - &lt;See Your Line Follower&gt;</Manager>
  <TotalTime>25</TotalTime>
  <Application>LibreOffice/24.2.7.2$Linux_X86_64 LibreOffice_project/420$Build-2</Application>
  <AppVersion>15.0000</AppVersion>
  <Pages>2</Pages>
  <Words>292</Words>
  <Characters>1575</Characters>
  <CharactersWithSpaces>1836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2025-09-10T22:28:00Z</dcterms:created>
  <dc:creator>Brian Wealth</dc:creator>
  <dc:description/>
  <dc:language>en-US</dc:language>
  <cp:lastModifiedBy/>
  <cp:lastPrinted>2005-05-05T18:34:00Z</cp:lastPrinted>
  <dcterms:modified xsi:type="dcterms:W3CDTF">2025-12-02T15:59:16Z</dcterms:modified>
  <cp:revision>9</cp:revision>
  <dc:subject>Versão &lt;1.0&gt;</dc:subject>
  <dc:title>&lt;02&gt;-&lt;Historia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